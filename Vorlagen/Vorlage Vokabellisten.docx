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D2E4" w14:textId="2C15529D" w:rsidR="00232450" w:rsidRPr="00232450" w:rsidRDefault="00232450" w:rsidP="00232450">
      <w:pPr>
        <w:tabs>
          <w:tab w:val="left" w:pos="1110"/>
        </w:tabs>
      </w:pPr>
    </w:p>
    <w:sectPr w:rsidR="00232450" w:rsidRPr="00232450" w:rsidSect="00862F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4E970" w14:textId="77777777" w:rsidR="00DC759F" w:rsidRPr="00264E59" w:rsidRDefault="00DC759F" w:rsidP="00862FE0">
      <w:pPr>
        <w:spacing w:after="0" w:line="240" w:lineRule="auto"/>
      </w:pPr>
      <w:r w:rsidRPr="00264E59">
        <w:separator/>
      </w:r>
    </w:p>
  </w:endnote>
  <w:endnote w:type="continuationSeparator" w:id="0">
    <w:p w14:paraId="55A37B85" w14:textId="77777777" w:rsidR="00DC759F" w:rsidRPr="00264E59" w:rsidRDefault="00DC759F" w:rsidP="00862FE0">
      <w:pPr>
        <w:spacing w:after="0" w:line="240" w:lineRule="auto"/>
      </w:pPr>
      <w:r w:rsidRPr="00264E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4F84" w14:textId="77777777" w:rsidR="00232450" w:rsidRDefault="0023245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065E2" w14:textId="77777777" w:rsidR="00862FE0" w:rsidRPr="00264E59" w:rsidRDefault="00862FE0" w:rsidP="00232450">
    <w:pPr>
      <w:pStyle w:val="Fuzeile"/>
      <w:rPr>
        <w:rFonts w:cs="Arial"/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DDE3" w14:textId="77777777" w:rsidR="00232450" w:rsidRDefault="0023245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68795" w14:textId="77777777" w:rsidR="00DC759F" w:rsidRPr="00264E59" w:rsidRDefault="00DC759F" w:rsidP="00862FE0">
      <w:pPr>
        <w:spacing w:after="0" w:line="240" w:lineRule="auto"/>
      </w:pPr>
      <w:r w:rsidRPr="00264E59">
        <w:separator/>
      </w:r>
    </w:p>
  </w:footnote>
  <w:footnote w:type="continuationSeparator" w:id="0">
    <w:p w14:paraId="453D9D56" w14:textId="77777777" w:rsidR="00DC759F" w:rsidRPr="00264E59" w:rsidRDefault="00DC759F" w:rsidP="00862FE0">
      <w:pPr>
        <w:spacing w:after="0" w:line="240" w:lineRule="auto"/>
      </w:pPr>
      <w:r w:rsidRPr="00264E5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1F23" w14:textId="77777777" w:rsidR="00232450" w:rsidRDefault="0023245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745B" w14:textId="77777777" w:rsidR="00264E59" w:rsidRDefault="00726103">
    <w:pPr>
      <w:pStyle w:val="Kopfzeile"/>
      <w:rPr>
        <w:rFonts w:cs="Arial"/>
        <w:lang w:val="de-DE"/>
      </w:rPr>
    </w:pPr>
    <w:r>
      <w:rPr>
        <w:rFonts w:cs="Arial"/>
      </w:rPr>
      <w:t>Nom : ______________</w:t>
    </w:r>
    <w:r w:rsidRPr="00726103">
      <w:rPr>
        <w:rFonts w:cs="Arial"/>
      </w:rPr>
      <w:ptab w:relativeTo="margin" w:alignment="center" w:leader="none"/>
    </w:r>
    <w:r>
      <w:rPr>
        <w:rFonts w:cs="Arial"/>
      </w:rPr>
      <w:t>Français</w:t>
    </w:r>
    <w:r w:rsidRPr="00726103">
      <w:rPr>
        <w:rFonts w:cs="Arial"/>
      </w:rPr>
      <w:ptab w:relativeTo="margin" w:alignment="right" w:leader="none"/>
    </w:r>
    <w:r w:rsidR="00496ECE">
      <w:rPr>
        <w:rFonts w:cs="Arial"/>
        <w:lang w:val="de-DE"/>
      </w:rPr>
      <w:t xml:space="preserve">Date : </w:t>
    </w:r>
    <w:r w:rsidR="00496ECE">
      <w:rPr>
        <w:rFonts w:cs="Arial"/>
      </w:rPr>
      <w:t>______________</w:t>
    </w:r>
  </w:p>
  <w:p w14:paraId="59A18579" w14:textId="77777777" w:rsidR="00726103" w:rsidRPr="00726103" w:rsidRDefault="00726103">
    <w:pPr>
      <w:pStyle w:val="Kopfzeile"/>
      <w:rPr>
        <w:rFonts w:cs="Arial"/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455A7" w14:textId="77777777" w:rsidR="00232450" w:rsidRDefault="0023245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D48EC"/>
    <w:multiLevelType w:val="hybridMultilevel"/>
    <w:tmpl w:val="7A1039B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184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BD"/>
    <w:rsid w:val="00066C56"/>
    <w:rsid w:val="000867F1"/>
    <w:rsid w:val="000A375D"/>
    <w:rsid w:val="0014748D"/>
    <w:rsid w:val="001D3EAD"/>
    <w:rsid w:val="00222105"/>
    <w:rsid w:val="00232450"/>
    <w:rsid w:val="0025181F"/>
    <w:rsid w:val="00264E59"/>
    <w:rsid w:val="002733CD"/>
    <w:rsid w:val="00496ECE"/>
    <w:rsid w:val="006904F1"/>
    <w:rsid w:val="00726103"/>
    <w:rsid w:val="007B7905"/>
    <w:rsid w:val="007F1DE1"/>
    <w:rsid w:val="00862FE0"/>
    <w:rsid w:val="009264B6"/>
    <w:rsid w:val="009A5AC0"/>
    <w:rsid w:val="00A11804"/>
    <w:rsid w:val="00AF28ED"/>
    <w:rsid w:val="00BC6FF3"/>
    <w:rsid w:val="00C26F06"/>
    <w:rsid w:val="00D66A9B"/>
    <w:rsid w:val="00D72FB6"/>
    <w:rsid w:val="00D9078E"/>
    <w:rsid w:val="00DC30E2"/>
    <w:rsid w:val="00DC32BD"/>
    <w:rsid w:val="00DC759F"/>
    <w:rsid w:val="00F20C54"/>
    <w:rsid w:val="00FE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0206C"/>
  <w15:chartTrackingRefBased/>
  <w15:docId w15:val="{995DDBC4-B1E4-47B9-B662-4FCD7D1D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2FE0"/>
    <w:pPr>
      <w:jc w:val="both"/>
    </w:pPr>
    <w:rPr>
      <w:rFonts w:ascii="Arial" w:hAnsi="Arial"/>
      <w:lang w:val="fr-FR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62FE0"/>
    <w:pPr>
      <w:spacing w:line="360" w:lineRule="auto"/>
      <w:jc w:val="center"/>
      <w:outlineLvl w:val="0"/>
    </w:pPr>
    <w:rPr>
      <w:rFonts w:cs="Arial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6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2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2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2FE0"/>
    <w:rPr>
      <w:rFonts w:ascii="Arial" w:hAnsi="Arial" w:cs="Arial"/>
      <w:b/>
      <w:bCs/>
      <w:sz w:val="32"/>
      <w:szCs w:val="32"/>
      <w:lang w:val="fr-FR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6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2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2F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2F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2F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2F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2F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2F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2FE0"/>
    <w:pPr>
      <w:spacing w:line="360" w:lineRule="auto"/>
      <w:jc w:val="center"/>
    </w:pPr>
    <w:rPr>
      <w:rFonts w:cs="Arial"/>
      <w:i/>
      <w:iCs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2FE0"/>
    <w:rPr>
      <w:rFonts w:ascii="Arial" w:hAnsi="Arial" w:cs="Arial"/>
      <w:i/>
      <w:iCs/>
      <w:lang w:val="fr-FR"/>
    </w:rPr>
  </w:style>
  <w:style w:type="paragraph" w:styleId="Zitat">
    <w:name w:val="Quote"/>
    <w:basedOn w:val="Standard"/>
    <w:next w:val="Standard"/>
    <w:link w:val="ZitatZchn"/>
    <w:uiPriority w:val="29"/>
    <w:qFormat/>
    <w:rsid w:val="0086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2F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2F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2F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2F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2FE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62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2FE0"/>
  </w:style>
  <w:style w:type="paragraph" w:styleId="Fuzeile">
    <w:name w:val="footer"/>
    <w:basedOn w:val="Standard"/>
    <w:link w:val="FuzeileZchn"/>
    <w:uiPriority w:val="99"/>
    <w:unhideWhenUsed/>
    <w:rsid w:val="00862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2FE0"/>
  </w:style>
  <w:style w:type="paragraph" w:styleId="KeinLeerraum">
    <w:name w:val="No Spacing"/>
    <w:uiPriority w:val="1"/>
    <w:qFormat/>
    <w:rsid w:val="00862FE0"/>
    <w:pPr>
      <w:spacing w:after="0" w:line="240" w:lineRule="auto"/>
      <w:jc w:val="both"/>
    </w:pPr>
    <w:rPr>
      <w:rFonts w:ascii="Arial" w:hAnsi="Arial"/>
      <w:lang w:val="fr-FR"/>
    </w:rPr>
  </w:style>
  <w:style w:type="paragraph" w:customStyle="1" w:styleId="ABFranzsisch">
    <w:name w:val="AB Französisch"/>
    <w:basedOn w:val="Standard"/>
    <w:link w:val="ABFranzsischZchn"/>
    <w:rsid w:val="00862FE0"/>
  </w:style>
  <w:style w:type="character" w:customStyle="1" w:styleId="ABFranzsischZchn">
    <w:name w:val="AB Französisch Zchn"/>
    <w:basedOn w:val="Absatz-Standardschriftart"/>
    <w:link w:val="ABFranzsisch"/>
    <w:rsid w:val="00862FE0"/>
    <w:rPr>
      <w:rFonts w:ascii="Arial" w:hAnsi="Arial"/>
      <w:lang w:val="fr-FR"/>
    </w:rPr>
  </w:style>
  <w:style w:type="paragraph" w:customStyle="1" w:styleId="Aufgabenstellung">
    <w:name w:val="Aufgabenstellung"/>
    <w:basedOn w:val="berschrift2"/>
    <w:link w:val="AufgabenstellungZchn"/>
    <w:qFormat/>
    <w:rsid w:val="00726103"/>
    <w:rPr>
      <w:rFonts w:ascii="Arial" w:hAnsi="Arial"/>
      <w:color w:val="000000" w:themeColor="text1"/>
      <w:sz w:val="28"/>
    </w:rPr>
  </w:style>
  <w:style w:type="character" w:customStyle="1" w:styleId="AufgabenstellungZchn">
    <w:name w:val="Aufgabenstellung Zchn"/>
    <w:basedOn w:val="berschrift2Zchn"/>
    <w:link w:val="Aufgabenstellung"/>
    <w:rsid w:val="00726103"/>
    <w:rPr>
      <w:rFonts w:ascii="Arial" w:eastAsiaTheme="majorEastAsia" w:hAnsi="Arial" w:cstheme="majorBidi"/>
      <w:color w:val="000000" w:themeColor="text1"/>
      <w:sz w:val="28"/>
      <w:szCs w:val="32"/>
      <w:lang w:val="fr-FR"/>
    </w:rPr>
  </w:style>
  <w:style w:type="paragraph" w:customStyle="1" w:styleId="Aufgabe">
    <w:name w:val="Aufgabe"/>
    <w:basedOn w:val="Aufgabenstellung"/>
    <w:link w:val="AufgabeZchn"/>
    <w:qFormat/>
    <w:rsid w:val="00496ECE"/>
    <w:pPr>
      <w:spacing w:line="360" w:lineRule="auto"/>
    </w:pPr>
    <w:rPr>
      <w:sz w:val="24"/>
    </w:rPr>
  </w:style>
  <w:style w:type="character" w:customStyle="1" w:styleId="AufgabeZchn">
    <w:name w:val="Aufgabe Zchn"/>
    <w:basedOn w:val="AufgabenstellungZchn"/>
    <w:link w:val="Aufgabe"/>
    <w:rsid w:val="00496ECE"/>
    <w:rPr>
      <w:rFonts w:ascii="Arial" w:eastAsiaTheme="majorEastAsia" w:hAnsi="Arial" w:cstheme="majorBidi"/>
      <w:color w:val="000000" w:themeColor="text1"/>
      <w:sz w:val="28"/>
      <w:szCs w:val="32"/>
      <w:lang w:val="fr-FR"/>
    </w:rPr>
  </w:style>
  <w:style w:type="paragraph" w:customStyle="1" w:styleId="Titelvorlage">
    <w:name w:val="Titelvorlage"/>
    <w:basedOn w:val="berschrift1"/>
    <w:link w:val="TitelvorlageZchn"/>
    <w:qFormat/>
    <w:rsid w:val="00496ECE"/>
  </w:style>
  <w:style w:type="character" w:customStyle="1" w:styleId="TitelvorlageZchn">
    <w:name w:val="Titelvorlage Zchn"/>
    <w:basedOn w:val="Absatz-Standardschriftart"/>
    <w:link w:val="Titelvorlage"/>
    <w:rsid w:val="00496ECE"/>
    <w:rPr>
      <w:rFonts w:ascii="Arial" w:hAnsi="Arial" w:cs="Arial"/>
      <w:b/>
      <w:bCs/>
      <w:sz w:val="32"/>
      <w:szCs w:val="32"/>
      <w:lang w:val="fr-FR"/>
    </w:rPr>
  </w:style>
  <w:style w:type="table" w:styleId="Tabellenraster">
    <w:name w:val="Table Grid"/>
    <w:basedOn w:val="NormaleTabelle"/>
    <w:uiPriority w:val="39"/>
    <w:rsid w:val="00BC6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C6F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C6F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2">
    <w:name w:val="Plain Table 2"/>
    <w:basedOn w:val="NormaleTabelle"/>
    <w:uiPriority w:val="42"/>
    <w:rsid w:val="00BC6F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4">
    <w:name w:val="Plain Table 4"/>
    <w:basedOn w:val="NormaleTabelle"/>
    <w:uiPriority w:val="44"/>
    <w:rsid w:val="00BC6F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3">
    <w:name w:val="Plain Table 3"/>
    <w:basedOn w:val="NormaleTabelle"/>
    <w:uiPriority w:val="43"/>
    <w:rsid w:val="00BC6F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BC6F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i\Documents\Benutzerdefinierte%20Office-Vorlagen\Standard%20AB%20francai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Standard AB francais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Arnold</dc:creator>
  <cp:keywords/>
  <dc:description/>
  <cp:lastModifiedBy>Arnold, Philipp</cp:lastModifiedBy>
  <cp:revision>9</cp:revision>
  <dcterms:created xsi:type="dcterms:W3CDTF">2025-10-12T19:50:00Z</dcterms:created>
  <dcterms:modified xsi:type="dcterms:W3CDTF">2025-12-02T13:05:00Z</dcterms:modified>
</cp:coreProperties>
</file>